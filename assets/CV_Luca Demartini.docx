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E26" w:rsidRDefault="000F25E0" w:rsidP="00E76932">
      <w:pPr>
        <w:jc w:val="both"/>
        <w:sectPr w:rsidR="00F93E26" w:rsidSect="00F93E2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-493395</wp:posOffset>
            </wp:positionV>
            <wp:extent cx="1110615" cy="1611630"/>
            <wp:effectExtent l="0" t="0" r="0" b="7620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H_Te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AE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6" o:spid="_x0000_s2086" type="#_x0000_t202" style="position:absolute;left:0;text-align:left;margin-left:76.15pt;margin-top:13.5pt;width:148pt;height:65.75pt;z-index:251655168;visibility:visible;mso-position-horizontal-relative:text;mso-position-vertical-relative:page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" filled="f" stroked="f">
            <v:textbox>
              <w:txbxContent>
                <w:p w:rsidR="00533C46" w:rsidRPr="00E76932" w:rsidRDefault="00A45EEF" w:rsidP="00E76932">
                  <w:pPr>
                    <w:pStyle w:val="Textedebulles"/>
                    <w:spacing w:line="540" w:lineRule="exact"/>
                    <w:rPr>
                      <w:rFonts w:ascii="Corbel" w:hAnsi="Corbel" w:cs="SegoePro-Light"/>
                      <w:b/>
                      <w:color w:val="1F497D" w:themeColor="text2"/>
                      <w:sz w:val="60"/>
                      <w:szCs w:val="60"/>
                    </w:rPr>
                  </w:pPr>
                  <w:r>
                    <w:rPr>
                      <w:rFonts w:ascii="Corbel" w:hAnsi="Corbel" w:cs="SegoePro-Light"/>
                      <w:b/>
                      <w:color w:val="E06721"/>
                      <w:sz w:val="60"/>
                      <w:szCs w:val="60"/>
                    </w:rPr>
                    <w:t>Luca</w:t>
                  </w:r>
                  <w:r w:rsidR="00533C46" w:rsidRPr="00E76932">
                    <w:rPr>
                      <w:rFonts w:ascii="Corbel" w:hAnsi="Corbel" w:cs="SegoePro-Light"/>
                      <w:b/>
                      <w:color w:val="E06721"/>
                      <w:sz w:val="60"/>
                      <w:szCs w:val="60"/>
                    </w:rPr>
                    <w:t xml:space="preserve"> </w:t>
                  </w:r>
                  <w:r w:rsidR="00533C46" w:rsidRPr="00E76932">
                    <w:rPr>
                      <w:rFonts w:ascii="Corbel" w:hAnsi="Corbel" w:cs="SegoePro-Light"/>
                      <w:b/>
                      <w:color w:val="1F497D" w:themeColor="text2"/>
                      <w:sz w:val="60"/>
                      <w:szCs w:val="60"/>
                    </w:rPr>
                    <w:br/>
                  </w:r>
                  <w:r>
                    <w:rPr>
                      <w:rFonts w:ascii="Corbel" w:hAnsi="Corbel" w:cs="SegoePro-Light"/>
                      <w:b/>
                      <w:color w:val="EC974C"/>
                      <w:sz w:val="60"/>
                      <w:szCs w:val="60"/>
                    </w:rPr>
                    <w:t>Demartini</w:t>
                  </w:r>
                </w:p>
              </w:txbxContent>
            </v:textbox>
            <w10:wrap type="square" anchory="page"/>
          </v:shape>
        </w:pict>
      </w:r>
      <w:r w:rsidR="00D24AE2">
        <w:rPr>
          <w:noProof/>
        </w:rPr>
        <w:pict>
          <v:shape id="Zone de texte 13" o:spid="_x0000_s2085" type="#_x0000_t202" style="position:absolute;left:0;text-align:left;margin-left:262.5pt;margin-top:20.4pt;width:237.25pt;height:53.85pt;z-index:251657216;visibility:visible;mso-position-horizontal-relative:text;mso-position-vertical-relative:page;mso-width-relative:margin;mso-height-relative:margin;v-text-anchor:midd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" filled="f" stroked="f">
            <v:textbox>
              <w:txbxContent>
                <w:p w:rsidR="00A75B4D" w:rsidRDefault="005E551E" w:rsidP="00D873DD">
                  <w:pPr>
                    <w:pStyle w:val="Textedebulles"/>
                    <w:spacing w:after="113"/>
                    <w:jc w:val="center"/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  <w:lang w:val="en-US"/>
                    </w:rPr>
                  </w:pPr>
                  <w:r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  <w:lang w:val="en-US"/>
                    </w:rPr>
                    <w:t>Curieux</w:t>
                  </w:r>
                  <w:r w:rsidR="00D87C12"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  <w:lang w:val="en-US"/>
                    </w:rPr>
                    <w:t xml:space="preserve">, </w:t>
                  </w:r>
                  <w:r w:rsidR="00965A19"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  <w:lang w:val="en-US"/>
                    </w:rPr>
                    <w:t xml:space="preserve">passionné, </w:t>
                  </w:r>
                </w:p>
                <w:p w:rsidR="00533C46" w:rsidRPr="001379D2" w:rsidRDefault="00965A19" w:rsidP="00D873DD">
                  <w:pPr>
                    <w:pStyle w:val="Textedebulles"/>
                    <w:spacing w:after="113"/>
                    <w:jc w:val="center"/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</w:rPr>
                  </w:pPr>
                  <w:r>
                    <w:rPr>
                      <w:rFonts w:ascii="Corbel" w:hAnsi="Corbel" w:cs="SegoePro-Light"/>
                      <w:i/>
                      <w:color w:val="EC974C"/>
                      <w:sz w:val="30"/>
                      <w:szCs w:val="30"/>
                      <w:lang w:val="en-US"/>
                    </w:rPr>
                    <w:t>vif d’esprit</w:t>
                  </w:r>
                </w:p>
                <w:p w:rsidR="00D87C12" w:rsidRDefault="00D87C12"/>
              </w:txbxContent>
            </v:textbox>
            <w10:wrap type="through" anchory="page"/>
          </v:shape>
        </w:pict>
      </w:r>
      <w:r w:rsidR="00945931" w:rsidRPr="00945931">
        <w:t xml:space="preserve"> </w:t>
      </w:r>
    </w:p>
    <w:p w:rsidR="00AF7C19" w:rsidRDefault="007A56F2"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3691890</wp:posOffset>
            </wp:positionV>
            <wp:extent cx="1050290" cy="1052195"/>
            <wp:effectExtent l="19050" t="0" r="0" b="0"/>
            <wp:wrapNone/>
            <wp:docPr id="1" name="Image 1" descr="C:\Users\demartini.luca\Desktop\Unitag_QRCode_1649167854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artini.luca\Desktop\Unitag_QRCode_164916785483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3ABD">
        <w:rPr>
          <w:noProof/>
        </w:rPr>
        <w:pict>
          <v:shape id="Zone de texte 1" o:spid="_x0000_s2062" type="#_x0000_t202" style="position:absolute;margin-left:-70.85pt;margin-top:95.55pt;width:139.75pt;height:310.3pt;z-index:251646976;visibility:visible;mso-position-horizontal-relative:text;mso-position-vertical-relative:tex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" filled="f" stroked="f">
            <v:textbox>
              <w:txbxContent>
                <w:p w:rsidR="00533C46" w:rsidRPr="008131F3" w:rsidRDefault="00356771" w:rsidP="00C52DFE">
                  <w:pPr>
                    <w:pStyle w:val="Paragraphestandard"/>
                    <w:spacing w:line="240" w:lineRule="auto"/>
                    <w:jc w:val="center"/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</w:pPr>
                  <w:r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  <w:t>25 ruelle des champs devant - Pers-</w:t>
                  </w:r>
                  <w:r w:rsidR="0004143D"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  <w:t>J</w:t>
                  </w:r>
                  <w:r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  <w:t>ussy</w:t>
                  </w:r>
                </w:p>
                <w:p w:rsidR="00533C46" w:rsidRPr="008131F3" w:rsidRDefault="00533C46" w:rsidP="00356771">
                  <w:pPr>
                    <w:pStyle w:val="Paragraphestandard"/>
                    <w:spacing w:line="240" w:lineRule="auto"/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</w:pPr>
                </w:p>
                <w:p w:rsidR="00C52DFE" w:rsidRDefault="00533C46" w:rsidP="00C52DFE">
                  <w:pPr>
                    <w:pStyle w:val="Paragraphestandard"/>
                    <w:spacing w:line="240" w:lineRule="auto"/>
                    <w:jc w:val="center"/>
                    <w:rPr>
                      <w:rFonts w:ascii="Corbel" w:hAnsi="Corbel" w:cs="SegoePro-Bold"/>
                      <w:b/>
                      <w:bCs/>
                      <w:caps/>
                      <w:color w:val="FFFFFF" w:themeColor="background1"/>
                      <w:szCs w:val="20"/>
                    </w:rPr>
                  </w:pPr>
                  <w:r w:rsidRPr="000E5A1F"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  <w:t xml:space="preserve">06 </w:t>
                  </w:r>
                  <w:r w:rsidR="00621CCE">
                    <w:rPr>
                      <w:rFonts w:ascii="Corbel" w:hAnsi="Corbel" w:cs="SegoePro-Light"/>
                      <w:b/>
                      <w:color w:val="FFFFFF" w:themeColor="background1"/>
                      <w:szCs w:val="20"/>
                    </w:rPr>
                    <w:t>95 94 85 01</w:t>
                  </w:r>
                </w:p>
                <w:p w:rsidR="00533C46" w:rsidRPr="005C4D69" w:rsidRDefault="00533C46" w:rsidP="005C4D69">
                  <w:pPr>
                    <w:pStyle w:val="Paragraphestandard"/>
                    <w:spacing w:line="240" w:lineRule="auto"/>
                    <w:rPr>
                      <w:rFonts w:ascii="Corbel" w:hAnsi="Corbel" w:cs="SegoePro-Bold"/>
                      <w:b/>
                      <w:bCs/>
                      <w:caps/>
                      <w:color w:val="FFFFFF" w:themeColor="background1"/>
                      <w:szCs w:val="28"/>
                    </w:rPr>
                  </w:pPr>
                  <w:r w:rsidRPr="008131F3">
                    <w:rPr>
                      <w:rFonts w:ascii="Corbel" w:hAnsi="Corbel" w:cs="SegoePro-Bold"/>
                      <w:b/>
                      <w:bCs/>
                      <w:caps/>
                      <w:color w:val="FFFFFF" w:themeColor="background1"/>
                      <w:szCs w:val="20"/>
                    </w:rPr>
                    <w:br/>
                  </w:r>
                  <w:r w:rsidR="00621CCE" w:rsidRPr="005C4D69">
                    <w:rPr>
                      <w:rFonts w:ascii="Corbel" w:hAnsi="Corbel" w:cs="SegoePro-Light"/>
                      <w:b/>
                      <w:color w:val="FFFFFF" w:themeColor="background1"/>
                      <w:sz w:val="20"/>
                      <w:szCs w:val="28"/>
                    </w:rPr>
                    <w:t>luca.demartini@</w:t>
                  </w:r>
                  <w:r w:rsidR="00F51988">
                    <w:rPr>
                      <w:rFonts w:ascii="Corbel" w:hAnsi="Corbel" w:cs="SegoePro-Light"/>
                      <w:b/>
                      <w:color w:val="FFFFFF" w:themeColor="background1"/>
                      <w:sz w:val="20"/>
                      <w:szCs w:val="28"/>
                    </w:rPr>
                    <w:t>hotmail.fr</w:t>
                  </w:r>
                </w:p>
                <w:p w:rsidR="007337BD" w:rsidRDefault="00533C46" w:rsidP="007337BD">
                  <w:pPr>
                    <w:pStyle w:val="Paragraphestandard"/>
                    <w:spacing w:before="240" w:line="240" w:lineRule="auto"/>
                    <w:jc w:val="center"/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</w:pPr>
                  <w:r w:rsidRPr="008131F3"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  <w:t>Permis</w:t>
                  </w:r>
                  <w:r w:rsidR="00106D85"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  <w:t xml:space="preserve"> </w:t>
                  </w:r>
                  <w:r w:rsidR="00621CCE"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  <w:t>B</w:t>
                  </w:r>
                  <w:r w:rsidR="007337BD">
                    <w:rPr>
                      <w:rFonts w:ascii="Corbel" w:hAnsi="Corbel" w:cs="SegoePro-Light"/>
                      <w:color w:val="FFFFFF" w:themeColor="background1"/>
                      <w:szCs w:val="20"/>
                    </w:rPr>
                    <w:t xml:space="preserve"> et véhiculé</w:t>
                  </w:r>
                </w:p>
                <w:p w:rsidR="00843ABD" w:rsidRDefault="00843ABD" w:rsidP="007337BD">
                  <w:pPr>
                    <w:pStyle w:val="Paragraphestandard"/>
                    <w:spacing w:before="240" w:line="240" w:lineRule="auto"/>
                    <w:jc w:val="center"/>
                    <w:rPr>
                      <w:rFonts w:ascii="Corbel" w:hAnsi="Corbel" w:cs="SegoePro-Light"/>
                      <w:color w:val="FFFFFF" w:themeColor="background1"/>
                      <w:sz w:val="22"/>
                      <w:szCs w:val="20"/>
                    </w:rPr>
                  </w:pPr>
                  <w:hyperlink r:id="rId19" w:history="1">
                    <w:r w:rsidRPr="00295005">
                      <w:rPr>
                        <w:rStyle w:val="Lienhypertexte"/>
                        <w:rFonts w:ascii="Corbel" w:hAnsi="Corbel" w:cs="SegoePro-Light"/>
                        <w:sz w:val="22"/>
                        <w:szCs w:val="20"/>
                      </w:rPr>
                      <w:t>https://gitlab.com/lulu328</w:t>
                    </w:r>
                  </w:hyperlink>
                </w:p>
                <w:p w:rsidR="00843ABD" w:rsidRDefault="00843ABD" w:rsidP="00843ABD">
                  <w:pPr>
                    <w:pStyle w:val="Paragraphestandard"/>
                    <w:spacing w:before="240" w:line="240" w:lineRule="auto"/>
                    <w:jc w:val="center"/>
                    <w:rPr>
                      <w:rFonts w:ascii="Corbel" w:hAnsi="Corbel" w:cs="SegoePro-Light"/>
                      <w:color w:val="FFFFFF" w:themeColor="background1"/>
                      <w:sz w:val="22"/>
                      <w:szCs w:val="20"/>
                    </w:rPr>
                  </w:pPr>
                  <w:hyperlink r:id="rId20" w:history="1">
                    <w:r w:rsidRPr="00295005">
                      <w:rPr>
                        <w:rStyle w:val="Lienhypertexte"/>
                        <w:rFonts w:ascii="Corbel" w:hAnsi="Corbel" w:cs="SegoePro-Light"/>
                        <w:sz w:val="22"/>
                        <w:szCs w:val="20"/>
                      </w:rPr>
                      <w:t>https://github.com/luca328</w:t>
                    </w:r>
                  </w:hyperlink>
                </w:p>
                <w:p w:rsidR="00843ABD" w:rsidRPr="00843ABD" w:rsidRDefault="00843ABD" w:rsidP="00843ABD">
                  <w:pPr>
                    <w:pStyle w:val="Paragraphestandard"/>
                    <w:spacing w:before="240" w:line="240" w:lineRule="auto"/>
                    <w:jc w:val="center"/>
                    <w:rPr>
                      <w:rFonts w:ascii="Corbel" w:hAnsi="Corbel" w:cs="SegoePro-Light"/>
                      <w:color w:val="FFFFFF" w:themeColor="background1"/>
                      <w:sz w:val="22"/>
                      <w:szCs w:val="20"/>
                    </w:rPr>
                  </w:pPr>
                </w:p>
              </w:txbxContent>
            </v:textbox>
            <w10:wrap type="through"/>
          </v:shape>
        </w:pict>
      </w:r>
      <w:r w:rsidR="00AD3087">
        <w:rPr>
          <w:noProof/>
        </w:rPr>
        <w:pict>
          <v:shape id="Zone de texte 37" o:spid="_x0000_s2069" type="#_x0000_t202" style="position:absolute;margin-left:64.45pt;margin-top:89.35pt;width:428.35pt;height:171.55pt;z-index:2516382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" filled="f" stroked="f">
            <v:textbox>
              <w:txbxContent>
                <w:p w:rsidR="00533C46" w:rsidRPr="00215FE6" w:rsidRDefault="00533C46" w:rsidP="00012AE4">
                  <w:pPr>
                    <w:pStyle w:val="Textedebulles"/>
                    <w:tabs>
                      <w:tab w:val="left" w:pos="850"/>
                    </w:tabs>
                    <w:spacing w:after="120"/>
                    <w:rPr>
                      <w:rFonts w:ascii="Corbel" w:hAnsi="Corbel" w:cs="SegoePro-Italic"/>
                      <w:i/>
                      <w:iCs/>
                      <w:caps/>
                      <w:color w:val="20978B"/>
                      <w:sz w:val="24"/>
                      <w:szCs w:val="24"/>
                    </w:rPr>
                  </w:pPr>
                  <w:r w:rsidRPr="00215FE6">
                    <w:rPr>
                      <w:rFonts w:ascii="Corbel" w:hAnsi="Corbel" w:cs="SegoePro-Bold"/>
                      <w:b/>
                      <w:bCs/>
                      <w:color w:val="48B6A8"/>
                      <w:sz w:val="24"/>
                      <w:szCs w:val="24"/>
                    </w:rPr>
                    <w:t>Informatique</w:t>
                  </w:r>
                  <w:r w:rsidRPr="00215FE6">
                    <w:rPr>
                      <w:rFonts w:ascii="Corbel" w:hAnsi="Corbel" w:cs="SegoePro-Bold"/>
                      <w:b/>
                      <w:bCs/>
                      <w:caps/>
                      <w:color w:val="20978B"/>
                      <w:sz w:val="24"/>
                      <w:szCs w:val="24"/>
                    </w:rPr>
                    <w:t xml:space="preserve"> </w:t>
                  </w:r>
                </w:p>
                <w:p w:rsidR="00AD3087" w:rsidRPr="00C35EEA" w:rsidRDefault="00FF147C" w:rsidP="00C35EEA">
                  <w:pPr>
                    <w:pStyle w:val="Contenudecadre"/>
                    <w:spacing w:after="200"/>
                    <w:rPr>
                      <w:lang w:val="en-US"/>
                    </w:rPr>
                  </w:pPr>
                  <w:r w:rsidRPr="00FE15E9">
                    <w:rPr>
                      <w:rFonts w:ascii="Corbel" w:eastAsia="Calibri" w:hAnsi="Corbel" w:cs="Calibri"/>
                      <w:lang w:val="en-US"/>
                    </w:rPr>
                    <w:t>C#, symfony, postman, twig,SQL,</w:t>
                  </w:r>
                  <w:r w:rsidR="00C35EEA">
                    <w:rPr>
                      <w:lang w:val="en-US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lang w:val="en-US"/>
                    </w:rPr>
                    <w:t>CSS, HTML, Boostrap, php, javascript</w:t>
                  </w:r>
                  <w:r w:rsidR="00C35EEA">
                    <w:rPr>
                      <w:rFonts w:ascii="Calibri" w:eastAsia="Calibri" w:hAnsi="Calibri" w:cs="Calibri"/>
                      <w:lang w:val="en-US"/>
                    </w:rPr>
                    <w:t xml:space="preserve">, </w:t>
                  </w:r>
                  <w:r w:rsidR="006A2D3F" w:rsidRPr="001F7E4E">
                    <w:rPr>
                      <w:rFonts w:ascii="Calibri" w:eastAsia="Calibri" w:hAnsi="Calibri" w:cs="Calibri"/>
                      <w:lang w:val="en-US"/>
                    </w:rPr>
                    <w:t>Python</w:t>
                  </w:r>
                  <w:r w:rsidR="001F7E4E" w:rsidRPr="001F7E4E">
                    <w:rPr>
                      <w:rFonts w:ascii="Calibri" w:eastAsia="Calibri" w:hAnsi="Calibri" w:cs="Calibri"/>
                      <w:lang w:val="en-US"/>
                    </w:rPr>
                    <w:t>, g</w:t>
                  </w:r>
                  <w:r w:rsidR="001F7E4E">
                    <w:rPr>
                      <w:rFonts w:ascii="Calibri" w:eastAsia="Calibri" w:hAnsi="Calibri" w:cs="Calibri"/>
                      <w:lang w:val="en-US"/>
                    </w:rPr>
                    <w:t>it</w:t>
                  </w:r>
                </w:p>
                <w:p w:rsidR="00AD3087" w:rsidRPr="001F7E4E" w:rsidRDefault="00AD3087" w:rsidP="00215FE6">
                  <w:pPr>
                    <w:spacing w:after="200"/>
                    <w:rPr>
                      <w:rFonts w:ascii="Calibri" w:eastAsia="Calibri" w:hAnsi="Calibri" w:cs="Calibri"/>
                      <w:lang w:val="en-US"/>
                    </w:rPr>
                  </w:pPr>
                </w:p>
                <w:p w:rsidR="002B1A6B" w:rsidRPr="000F25E0" w:rsidRDefault="002B1A6B" w:rsidP="002B1A6B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Italic"/>
                      <w:i/>
                      <w:iCs/>
                      <w:caps/>
                      <w:color w:val="20978B"/>
                      <w:sz w:val="24"/>
                      <w:szCs w:val="24"/>
                    </w:rPr>
                  </w:pPr>
                  <w:r w:rsidRPr="000F25E0">
                    <w:rPr>
                      <w:rFonts w:ascii="Corbel" w:hAnsi="Corbel" w:cs="SegoePro-Bold"/>
                      <w:b/>
                      <w:bCs/>
                      <w:color w:val="48B6A8"/>
                      <w:sz w:val="24"/>
                      <w:szCs w:val="24"/>
                    </w:rPr>
                    <w:t>Anglais</w:t>
                  </w:r>
                  <w:r w:rsidRPr="000F25E0">
                    <w:rPr>
                      <w:rFonts w:ascii="Corbel" w:hAnsi="Corbel" w:cs="SegoePro-Bold"/>
                      <w:b/>
                      <w:bCs/>
                      <w:caps/>
                      <w:color w:val="20978B"/>
                      <w:sz w:val="24"/>
                      <w:szCs w:val="24"/>
                    </w:rPr>
                    <w:t xml:space="preserve"> </w:t>
                  </w:r>
                </w:p>
                <w:p w:rsidR="002B1A6B" w:rsidRDefault="002B1A6B" w:rsidP="002B1A6B">
                  <w:pPr>
                    <w:pStyle w:val="Textedebulles"/>
                    <w:tabs>
                      <w:tab w:val="left" w:pos="850"/>
                    </w:tabs>
                    <w:spacing w:after="120"/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Bonne compréhension</w:t>
                  </w:r>
                  <w:r w:rsidRPr="00AF5B73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 xml:space="preserve"> (TOEIC : 6</w:t>
                  </w:r>
                  <w:r w:rsidR="008E5FB8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85</w:t>
                  </w: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/990</w:t>
                  </w:r>
                  <w:r w:rsidRPr="00AF5B73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)</w:t>
                  </w:r>
                </w:p>
                <w:p w:rsidR="002B1A6B" w:rsidRPr="007E72A8" w:rsidRDefault="002B1A6B" w:rsidP="0043288E">
                  <w:pPr>
                    <w:rPr>
                      <w:rFonts w:ascii="Corbel" w:hAnsi="Corbel" w:cstheme="majorHAnsi"/>
                      <w:b/>
                      <w:color w:val="595959" w:themeColor="text1" w:themeTint="A6"/>
                    </w:rPr>
                  </w:pPr>
                </w:p>
              </w:txbxContent>
            </v:textbox>
            <w10:wrap type="square"/>
          </v:shape>
        </w:pict>
      </w:r>
      <w:r w:rsidR="00FF147C">
        <w:rPr>
          <w:noProof/>
        </w:rPr>
        <w:pict>
          <v:shape id="Zone de texte 36" o:spid="_x0000_s2075" type="#_x0000_t202" style="position:absolute;margin-left:73.15pt;margin-top:508.7pt;width:446.55pt;height:100.4pt;z-index:251730944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" filled="f" stroked="f">
            <v:textbox>
              <w:txbxContent>
                <w:p w:rsidR="0004143D" w:rsidRDefault="00FF147C" w:rsidP="002B1A6B">
                  <w:pPr>
                    <w:pStyle w:val="Textedebulles"/>
                    <w:tabs>
                      <w:tab w:val="left" w:pos="850"/>
                    </w:tabs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</w:pP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2022-présent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MyDigitalSchool annecy.</w:t>
                  </w:r>
                </w:p>
                <w:p w:rsidR="00C24A1D" w:rsidRPr="00C24A1D" w:rsidRDefault="00465298" w:rsidP="002B1A6B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</w:pP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2020-2022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65298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BTS SIO</w:t>
                  </w:r>
                  <w:r w:rsidR="00FF147C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(Service Informatique aux Organisation option Solution Logicielles et Applications Métiers)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65298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Gabriel Fauré Annecy</w:t>
                  </w:r>
                  <w:r w:rsidR="00C24A1D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.</w:t>
                  </w:r>
                </w:p>
                <w:p w:rsidR="00C24A1D" w:rsidRPr="00C24A1D" w:rsidRDefault="002B1A6B" w:rsidP="002B1A6B">
                  <w:pPr>
                    <w:pStyle w:val="Textedebulles"/>
                    <w:tabs>
                      <w:tab w:val="left" w:pos="850"/>
                    </w:tabs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</w:pP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2018</w:t>
                  </w:r>
                  <w:r w:rsidRPr="004228E2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 xml:space="preserve"> - </w:t>
                  </w: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202</w:t>
                  </w:r>
                  <w:r w:rsidR="00A97B8A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0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Expert informatique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Epitech Nice</w:t>
                  </w:r>
                  <w:r w:rsidR="00B758CF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, école </w:t>
                  </w:r>
                  <w:r w:rsidR="000D62E3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de développement informatique.</w:t>
                  </w:r>
                </w:p>
                <w:p w:rsidR="002B1A6B" w:rsidRPr="0004143D" w:rsidRDefault="002B1A6B" w:rsidP="00706253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</w:pP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 xml:space="preserve">2018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Baccalauréat </w:t>
                  </w:r>
                  <w:r w:rsidRPr="004228E2">
                    <w:rPr>
                      <w:rFonts w:ascii="Wingdings" w:hAnsi="Wingdings"/>
                      <w:color w:val="279080"/>
                      <w:sz w:val="24"/>
                      <w:szCs w:val="24"/>
                    </w:rPr>
                    <w:t></w:t>
                  </w:r>
                  <w:r w:rsidRPr="004228E2"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Cs/>
                      <w:color w:val="7F7F7F" w:themeColor="text1" w:themeTint="80"/>
                      <w:sz w:val="24"/>
                      <w:szCs w:val="24"/>
                    </w:rPr>
                    <w:t>Lycée La Cordeille - SEN Système Electronique et Numérique</w:t>
                  </w:r>
                </w:p>
              </w:txbxContent>
            </v:textbox>
            <w10:wrap type="square" anchorx="margin"/>
          </v:shape>
        </w:pict>
      </w:r>
      <w:r w:rsidR="00FF147C">
        <w:rPr>
          <w:noProof/>
        </w:rPr>
        <w:pict>
          <v:shape id="Zone de texte 83" o:spid="_x0000_s2082" type="#_x0000_t202" style="position:absolute;margin-left:70.65pt;margin-top:279.5pt;width:446.55pt;height:197pt;z-index:2517207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" filled="f" stroked="f">
            <v:textbox>
              <w:txbxContent>
                <w:p w:rsidR="009313CD" w:rsidRPr="00912143" w:rsidRDefault="009313CD" w:rsidP="009313CD">
                  <w:pPr>
                    <w:pStyle w:val="Textedebulles"/>
                    <w:tabs>
                      <w:tab w:val="left" w:pos="850"/>
                    </w:tabs>
                  </w:pPr>
                  <w:r w:rsidRPr="00912143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2022(5</w:t>
                  </w:r>
                  <w:r w:rsidR="00912143" w:rsidRPr="00912143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 </w:t>
                  </w:r>
                  <w:r w:rsidRPr="00912143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semaines)</w:t>
                  </w:r>
                  <w:r w:rsidRPr="00912143">
                    <w:rPr>
                      <w:rFonts w:ascii="Wingdings" w:hAnsi="Wingdings" w:cs="SegoePro-Light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Pr="00912143">
                    <w:rPr>
                      <w:rFonts w:ascii="Corbel" w:hAnsi="Corbel" w:cs="SegoePro-Light"/>
                      <w:b/>
                      <w:color w:val="11514B"/>
                      <w:sz w:val="24"/>
                      <w:szCs w:val="24"/>
                    </w:rPr>
                    <w:t xml:space="preserve">  Mots et Merveilles</w:t>
                  </w:r>
                </w:p>
                <w:p w:rsidR="009313CD" w:rsidRPr="00912143" w:rsidRDefault="009313CD" w:rsidP="009313CD">
                  <w:pPr>
                    <w:pStyle w:val="Textedebulles"/>
                    <w:widowControl w:val="0"/>
                    <w:numPr>
                      <w:ilvl w:val="1"/>
                      <w:numId w:val="42"/>
                    </w:numPr>
                    <w:tabs>
                      <w:tab w:val="left" w:pos="850"/>
                    </w:tabs>
                    <w:textAlignment w:val="center"/>
                  </w:pPr>
                  <w:r w:rsidRPr="00912143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développement d’une application web avec Symfony</w:t>
                  </w:r>
                </w:p>
                <w:p w:rsidR="009313CD" w:rsidRPr="00912143" w:rsidRDefault="009313CD" w:rsidP="009313CD">
                  <w:pPr>
                    <w:pStyle w:val="Textedebulles"/>
                    <w:tabs>
                      <w:tab w:val="left" w:pos="850"/>
                    </w:tabs>
                  </w:pPr>
                  <w:r w:rsidRPr="00912143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2021 (4 semaines)</w:t>
                  </w:r>
                  <w:r w:rsidRPr="00912143">
                    <w:rPr>
                      <w:rFonts w:ascii="Wingdings" w:hAnsi="Wingdings" w:cs="SegoePro-Light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Pr="00912143">
                    <w:rPr>
                      <w:rFonts w:ascii="Corbel" w:hAnsi="Corbel" w:cs="SegoePro-Light"/>
                      <w:b/>
                      <w:color w:val="11514B"/>
                      <w:sz w:val="24"/>
                      <w:szCs w:val="24"/>
                    </w:rPr>
                    <w:t xml:space="preserve"> Composite Doctor</w:t>
                  </w:r>
                </w:p>
                <w:p w:rsidR="009313CD" w:rsidRPr="009313CD" w:rsidRDefault="009313CD" w:rsidP="009313CD">
                  <w:pPr>
                    <w:pStyle w:val="Textedebulles"/>
                    <w:widowControl w:val="0"/>
                    <w:numPr>
                      <w:ilvl w:val="1"/>
                      <w:numId w:val="42"/>
                    </w:numPr>
                    <w:tabs>
                      <w:tab w:val="left" w:pos="850"/>
                    </w:tabs>
                    <w:textAlignment w:val="center"/>
                  </w:pPr>
                  <w:r w:rsidRPr="009313CD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développement d’un site web de présentation</w:t>
                  </w:r>
                </w:p>
                <w:p w:rsidR="00706253" w:rsidRDefault="00706253" w:rsidP="00706253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</w:pPr>
                  <w:r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2019 (5 mois)</w:t>
                  </w:r>
                  <w:r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Pr="00706253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 </w:t>
                  </w:r>
                  <w:r w:rsidRPr="00912143">
                    <w:rPr>
                      <w:rFonts w:ascii="Corbel" w:hAnsi="Corbel" w:cs="SegoePro-Light"/>
                      <w:b/>
                      <w:color w:val="11514B"/>
                      <w:sz w:val="24"/>
                      <w:szCs w:val="24"/>
                    </w:rPr>
                    <w:t>Thales DMS</w:t>
                  </w:r>
                  <w:r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</w:p>
                <w:p w:rsidR="00706253" w:rsidRDefault="00706253" w:rsidP="00F52B97">
                  <w:pPr>
                    <w:pStyle w:val="Textedebulles"/>
                    <w:widowControl w:val="0"/>
                    <w:numPr>
                      <w:ilvl w:val="1"/>
                      <w:numId w:val="37"/>
                    </w:numPr>
                    <w:tabs>
                      <w:tab w:val="left" w:pos="850"/>
                    </w:tabs>
                    <w:autoSpaceDE w:val="0"/>
                    <w:autoSpaceDN w:val="0"/>
                    <w:adjustRightInd w:val="0"/>
                    <w:textAlignment w:val="center"/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Test</w:t>
                  </w:r>
                  <w:r w:rsidR="00036E2F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s</w:t>
                  </w: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 xml:space="preserve"> unitaire</w:t>
                  </w:r>
                  <w:r w:rsidR="00036E2F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s</w:t>
                  </w:r>
                </w:p>
                <w:p w:rsidR="00706253" w:rsidRPr="00706253" w:rsidRDefault="00706253" w:rsidP="00F52B97">
                  <w:pPr>
                    <w:pStyle w:val="Textedebulles"/>
                    <w:widowControl w:val="0"/>
                    <w:numPr>
                      <w:ilvl w:val="1"/>
                      <w:numId w:val="37"/>
                    </w:numPr>
                    <w:tabs>
                      <w:tab w:val="left" w:pos="850"/>
                    </w:tabs>
                    <w:autoSpaceDE w:val="0"/>
                    <w:autoSpaceDN w:val="0"/>
                    <w:adjustRightInd w:val="0"/>
                    <w:textAlignment w:val="center"/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 xml:space="preserve">Documentation technique sur </w:t>
                  </w:r>
                  <w:r w:rsidR="00132D99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les différents types</w:t>
                  </w: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 xml:space="preserve"> de test</w:t>
                  </w:r>
                  <w:r w:rsidR="005F7F94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s</w:t>
                  </w: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 xml:space="preserve"> unitaire</w:t>
                  </w:r>
                  <w:r w:rsidR="005F7F94"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s</w:t>
                  </w:r>
                </w:p>
                <w:p w:rsidR="00533C46" w:rsidRPr="002303A4" w:rsidRDefault="00913230" w:rsidP="00F52B97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Italic"/>
                      <w:b/>
                      <w:iCs/>
                      <w:caps/>
                      <w:color w:val="11514B"/>
                      <w:sz w:val="24"/>
                      <w:szCs w:val="24"/>
                    </w:rPr>
                  </w:pPr>
                  <w:r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2017 </w:t>
                  </w:r>
                  <w:r w:rsidR="00533C46" w:rsidRPr="002303A4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– </w:t>
                  </w:r>
                  <w:r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2018 (</w:t>
                  </w:r>
                  <w:r w:rsidR="00106D85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10 semaines</w:t>
                  </w:r>
                  <w:r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)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="00533C46"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="00D35779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>Circuit</w:t>
                  </w:r>
                  <w:r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Paul Ricard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="00533C46"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>Service informatique</w:t>
                  </w:r>
                </w:p>
                <w:p w:rsidR="00533C46" w:rsidRDefault="0079617E" w:rsidP="005C4D69">
                  <w:pPr>
                    <w:pStyle w:val="Textedebulles"/>
                    <w:widowControl w:val="0"/>
                    <w:numPr>
                      <w:ilvl w:val="1"/>
                      <w:numId w:val="37"/>
                    </w:numPr>
                    <w:tabs>
                      <w:tab w:val="left" w:pos="850"/>
                    </w:tabs>
                    <w:autoSpaceDE w:val="0"/>
                    <w:autoSpaceDN w:val="0"/>
                    <w:adjustRightInd w:val="0"/>
                    <w:textAlignment w:val="center"/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Administration réseau</w:t>
                  </w:r>
                </w:p>
                <w:p w:rsidR="00533C46" w:rsidRPr="002303A4" w:rsidRDefault="0079617E" w:rsidP="00791F2D">
                  <w:pPr>
                    <w:pStyle w:val="Textedebulles"/>
                    <w:widowControl w:val="0"/>
                    <w:numPr>
                      <w:ilvl w:val="1"/>
                      <w:numId w:val="37"/>
                    </w:numPr>
                    <w:tabs>
                      <w:tab w:val="left" w:pos="850"/>
                    </w:tabs>
                    <w:autoSpaceDE w:val="0"/>
                    <w:autoSpaceDN w:val="0"/>
                    <w:adjustRightInd w:val="0"/>
                    <w:textAlignment w:val="center"/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Gestion d’affichage à distance</w:t>
                  </w:r>
                </w:p>
                <w:p w:rsidR="00533C46" w:rsidRPr="008E5FB8" w:rsidRDefault="0079617E" w:rsidP="002303A4">
                  <w:pPr>
                    <w:pStyle w:val="Textedebulles"/>
                    <w:numPr>
                      <w:ilvl w:val="1"/>
                      <w:numId w:val="37"/>
                    </w:numPr>
                    <w:tabs>
                      <w:tab w:val="left" w:pos="850"/>
                    </w:tabs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</w:pPr>
                  <w:r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Câblages</w:t>
                  </w:r>
                </w:p>
                <w:p w:rsidR="00533C46" w:rsidRPr="002303A4" w:rsidRDefault="0079617E" w:rsidP="002303A4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Italic"/>
                      <w:b/>
                      <w:iCs/>
                      <w:caps/>
                      <w:color w:val="11514B"/>
                      <w:sz w:val="24"/>
                      <w:szCs w:val="24"/>
                    </w:rPr>
                  </w:pPr>
                  <w:r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2017 </w:t>
                  </w:r>
                  <w:r w:rsidR="003F6225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>(6 semaines)</w:t>
                  </w:r>
                  <w:r w:rsidR="00AD73BE"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  <w:t xml:space="preserve"> </w:t>
                  </w:r>
                  <w:r w:rsidR="00533C46"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>Dôme informatique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="00533C46" w:rsidRPr="002303A4">
                    <w:rPr>
                      <w:rFonts w:ascii="Wingdings" w:hAnsi="Wingdings"/>
                      <w:b/>
                      <w:color w:val="11514B"/>
                      <w:sz w:val="24"/>
                      <w:szCs w:val="24"/>
                    </w:rPr>
                    <w:t></w:t>
                  </w:r>
                  <w:r w:rsidR="00533C46" w:rsidRPr="002303A4">
                    <w:rPr>
                      <w:rFonts w:ascii="Corbel" w:hAnsi="Corbel" w:cs="SegoePro-Bold"/>
                      <w:b/>
                      <w:bCs/>
                      <w:color w:val="11514B"/>
                      <w:sz w:val="24"/>
                      <w:szCs w:val="24"/>
                    </w:rPr>
                    <w:t xml:space="preserve"> </w:t>
                  </w:r>
                  <w:r w:rsidR="003A3081">
                    <w:rPr>
                      <w:rFonts w:ascii="Corbel" w:hAnsi="Corbel" w:cs="SegoePro-Italic"/>
                      <w:b/>
                      <w:iCs/>
                      <w:color w:val="11514B"/>
                      <w:sz w:val="24"/>
                      <w:szCs w:val="24"/>
                    </w:rPr>
                    <w:t>T</w:t>
                  </w:r>
                  <w:r>
                    <w:rPr>
                      <w:rFonts w:ascii="Corbel" w:hAnsi="Corbel" w:cs="SegoePro-Italic"/>
                      <w:b/>
                      <w:iCs/>
                      <w:color w:val="11514B"/>
                      <w:sz w:val="24"/>
                      <w:szCs w:val="24"/>
                    </w:rPr>
                    <w:t>echnicien en maintenance informatique</w:t>
                  </w:r>
                </w:p>
                <w:p w:rsidR="0079617E" w:rsidRPr="00706253" w:rsidRDefault="0079617E" w:rsidP="0079617E">
                  <w:pPr>
                    <w:pStyle w:val="Textedebulles"/>
                    <w:widowControl w:val="0"/>
                    <w:numPr>
                      <w:ilvl w:val="1"/>
                      <w:numId w:val="36"/>
                    </w:numPr>
                    <w:tabs>
                      <w:tab w:val="left" w:pos="850"/>
                    </w:tabs>
                    <w:autoSpaceDE w:val="0"/>
                    <w:autoSpaceDN w:val="0"/>
                    <w:adjustRightInd w:val="0"/>
                    <w:textAlignment w:val="center"/>
                    <w:rPr>
                      <w:rFonts w:ascii="Corbel" w:hAnsi="Corbel" w:cs="SegoePro-Light"/>
                      <w:b/>
                      <w:i/>
                      <w:color w:val="11514B"/>
                      <w:sz w:val="24"/>
                      <w:szCs w:val="24"/>
                    </w:rPr>
                  </w:pPr>
                  <w:r>
                    <w:rPr>
                      <w:rFonts w:ascii="Corbel" w:hAnsi="Corbel" w:cs="Corbel"/>
                      <w:color w:val="7F7F7F" w:themeColor="text1" w:themeTint="80"/>
                      <w:sz w:val="24"/>
                      <w:szCs w:val="24"/>
                    </w:rPr>
                    <w:t>Réparation et vente de matériel informatique</w:t>
                  </w:r>
                </w:p>
                <w:p w:rsidR="00533C46" w:rsidRPr="004B60AA" w:rsidRDefault="00533C46" w:rsidP="002303A4">
                  <w:pPr>
                    <w:pStyle w:val="Textedebulles"/>
                    <w:tabs>
                      <w:tab w:val="left" w:pos="850"/>
                    </w:tabs>
                    <w:spacing w:after="113" w:line="360" w:lineRule="auto"/>
                    <w:ind w:left="170"/>
                    <w:rPr>
                      <w:rFonts w:ascii="Corbel" w:hAnsi="Corbel"/>
                      <w:b/>
                      <w:color w:val="7F7F7F" w:themeColor="text1" w:themeTint="80"/>
                    </w:rPr>
                  </w:pPr>
                </w:p>
              </w:txbxContent>
            </v:textbox>
            <w10:wrap type="square"/>
          </v:shape>
        </w:pict>
      </w:r>
      <w:r w:rsidR="00FF147C">
        <w:rPr>
          <w:noProof/>
        </w:rPr>
        <w:pict>
          <v:group id="Groupe 3" o:spid="_x0000_s2076" style="position:absolute;margin-left:68.15pt;margin-top:260.9pt;width:237.85pt;height:40.35pt;z-index:251640320;mso-position-horizontal-relative:text;mso-position-vertical-relative:text;mso-width-relative:margin;mso-height-relative:margin" coordorigin="-29,-10000" coordsize="27381,5401" wrapcoords="-68 0 -68 10400 4293 12800 10766 12800 19283 19200 19283 21200 20987 21200 21123 15200 20578 14800 10766 12800 17239 12800 21600 10400 21600 0 -68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">
            <v:shape id="Zone de texte 18" o:spid="_x0000_s2078" type="#_x0000_t202" style="position:absolute;left:-29;top:-10000;width:27380;height:264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" fillcolor="#4f81bd [3204]" stroked="f">
              <v:textbox>
                <w:txbxContent>
                  <w:p w:rsidR="00533C46" w:rsidRPr="008131F3" w:rsidRDefault="00533C46" w:rsidP="00BC5ADF">
                    <w:pPr>
                      <w:pStyle w:val="Paragraphestandard"/>
                      <w:spacing w:after="113"/>
                      <w:jc w:val="center"/>
                      <w:rPr>
                        <w:rFonts w:ascii="Corbel" w:hAnsi="Corbel" w:cs="SegoePro-Light"/>
                        <w:b/>
                        <w:color w:val="FFFFFF" w:themeColor="background1"/>
                        <w:szCs w:val="30"/>
                      </w:rPr>
                    </w:pPr>
                    <w:r w:rsidRPr="008131F3">
                      <w:rPr>
                        <w:rFonts w:ascii="Corbel" w:hAnsi="Corbel" w:cs="SegoePro-Light"/>
                        <w:b/>
                        <w:caps/>
                        <w:color w:val="FFFFFF" w:themeColor="background1"/>
                        <w:szCs w:val="30"/>
                      </w:rPr>
                      <w:t>E</w:t>
                    </w:r>
                    <w:r w:rsidRPr="008131F3">
                      <w:rPr>
                        <w:rFonts w:ascii="Corbel" w:hAnsi="Corbel" w:cs="SegoePro-Light"/>
                        <w:b/>
                        <w:color w:val="FFFFFF" w:themeColor="background1"/>
                        <w:szCs w:val="30"/>
                      </w:rPr>
                      <w:t>xpérience professionnelle</w:t>
                    </w:r>
                  </w:p>
                  <w:p w:rsidR="00533C46" w:rsidRPr="00BC5ADF" w:rsidRDefault="00533C46">
                    <w:pPr>
                      <w:rPr>
                        <w:rFonts w:ascii="Verdana" w:hAnsi="Verdana"/>
                        <w:color w:val="FFFFFF" w:themeColor="background1"/>
                        <w:szCs w:val="20"/>
                      </w:rPr>
                    </w:pP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2077" type="#_x0000_t75" style="position:absolute;left:24617;top:-6224;width:1848;height:1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">
              <v:imagedata r:id="rId21" o:title=""/>
            </v:shape>
            <w10:wrap type="through"/>
          </v:group>
        </w:pict>
      </w:r>
      <w:r w:rsidR="00D24AE2">
        <w:rPr>
          <w:noProof/>
        </w:rPr>
        <w:pict>
          <v:shape id="Zone de texte 76" o:spid="_x0000_s2070" type="#_x0000_t202" style="position:absolute;margin-left:65.85pt;margin-top:624.65pt;width:430.6pt;height:157.7pt;z-index:2516751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" filled="f" stroked="f">
            <v:textbox>
              <w:txbxContent>
                <w:p w:rsidR="00AB3A82" w:rsidRDefault="00533C46" w:rsidP="00AB3A82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</w:pPr>
                  <w:r w:rsidRPr="005938AF">
                    <w:rPr>
                      <w:rFonts w:ascii="Corbel" w:hAnsi="Corbel" w:cs="SegoePro-Bold"/>
                      <w:b/>
                      <w:bCs/>
                      <w:color w:val="4BACC6" w:themeColor="accent5"/>
                      <w:sz w:val="24"/>
                      <w:szCs w:val="24"/>
                    </w:rPr>
                    <w:t>Association</w:t>
                  </w:r>
                  <w:r w:rsidRPr="00BE5C04">
                    <w:rPr>
                      <w:rFonts w:ascii="Corbel" w:hAnsi="Corbel" w:cs="SegoePro-Bold"/>
                      <w:b/>
                      <w:bCs/>
                      <w:caps/>
                      <w:color w:val="EC974C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rbel" w:hAnsi="Corbel" w:cs="SegoePro-Italic"/>
                      <w:i/>
                      <w:iCs/>
                      <w:caps/>
                      <w:color w:val="20978B"/>
                      <w:sz w:val="24"/>
                      <w:szCs w:val="24"/>
                    </w:rPr>
                    <w:br/>
                  </w:r>
                  <w:r w:rsidR="00652C2C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DFD Dyspraxie France Dys</w:t>
                  </w:r>
                  <w:r w:rsidR="002B1A6B">
                    <w:rPr>
                      <w:rFonts w:ascii="Corbel" w:hAnsi="Corbel" w:cs="SegoePro-Light"/>
                      <w:color w:val="7F7F7F" w:themeColor="text1" w:themeTint="80"/>
                      <w:sz w:val="24"/>
                      <w:szCs w:val="24"/>
                    </w:rPr>
                    <w:t>, membre et animateur.</w:t>
                  </w:r>
                </w:p>
                <w:p w:rsidR="00533C46" w:rsidRPr="005938AF" w:rsidRDefault="00B14F60" w:rsidP="00AB3A82">
                  <w:pPr>
                    <w:pStyle w:val="Textedebulles"/>
                    <w:tabs>
                      <w:tab w:val="left" w:pos="850"/>
                    </w:tabs>
                    <w:rPr>
                      <w:rFonts w:ascii="Corbel" w:hAnsi="Corbel" w:cs="SegoePro-Italic"/>
                      <w:i/>
                      <w:iCs/>
                      <w:caps/>
                      <w:color w:val="4BACC6" w:themeColor="accent5"/>
                      <w:sz w:val="24"/>
                      <w:szCs w:val="24"/>
                    </w:rPr>
                  </w:pPr>
                  <w:r w:rsidRPr="005938AF">
                    <w:rPr>
                      <w:rFonts w:ascii="Corbel" w:hAnsi="Corbel" w:cs="SegoePro-Bold"/>
                      <w:b/>
                      <w:bCs/>
                      <w:color w:val="4BACC6" w:themeColor="accent5"/>
                      <w:sz w:val="24"/>
                      <w:szCs w:val="24"/>
                    </w:rPr>
                    <w:t>Loisirs</w:t>
                  </w:r>
                  <w:r w:rsidR="00533C46" w:rsidRPr="005938AF">
                    <w:rPr>
                      <w:rFonts w:ascii="Corbel" w:hAnsi="Corbel" w:cs="SegoePro-Bold"/>
                      <w:b/>
                      <w:bCs/>
                      <w:caps/>
                      <w:color w:val="4BACC6" w:themeColor="accent5"/>
                      <w:sz w:val="24"/>
                      <w:szCs w:val="24"/>
                    </w:rPr>
                    <w:t xml:space="preserve"> </w:t>
                  </w:r>
                </w:p>
                <w:p w:rsidR="00016335" w:rsidRPr="00B14F60" w:rsidRDefault="00AE7DC6" w:rsidP="00B14F60">
                  <w:pPr>
                    <w:pStyle w:val="Paragraphedeliste"/>
                    <w:numPr>
                      <w:ilvl w:val="0"/>
                      <w:numId w:val="41"/>
                    </w:numPr>
                    <w:spacing w:after="200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T</w:t>
                  </w:r>
                  <w:r w:rsidR="00016335" w:rsidRPr="00B14F60">
                    <w:rPr>
                      <w:rFonts w:ascii="Calibri" w:eastAsia="Calibri" w:hAnsi="Calibri" w:cs="Calibri"/>
                    </w:rPr>
                    <w:t>ir au pistolet (depuis l’âge de 11 ans)</w:t>
                  </w:r>
                  <w:r w:rsidR="00621474">
                    <w:rPr>
                      <w:rFonts w:ascii="Calibri" w:eastAsia="Calibri" w:hAnsi="Calibri" w:cs="Calibri"/>
                    </w:rPr>
                    <w:t>, moniteur de tir bénévole</w:t>
                  </w:r>
                  <w:r w:rsidR="00016335" w:rsidRPr="00B14F60">
                    <w:rPr>
                      <w:rFonts w:ascii="Calibri" w:eastAsia="Calibri" w:hAnsi="Calibri" w:cs="Calibri"/>
                    </w:rPr>
                    <w:t>, compétitions régionales et nationales.</w:t>
                  </w:r>
                </w:p>
                <w:p w:rsidR="00B14F60" w:rsidRDefault="00AE7DC6" w:rsidP="00B14F60">
                  <w:pPr>
                    <w:pStyle w:val="Paragraphedeliste"/>
                    <w:numPr>
                      <w:ilvl w:val="0"/>
                      <w:numId w:val="41"/>
                    </w:numPr>
                    <w:spacing w:after="200" w:line="276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P</w:t>
                  </w:r>
                  <w:r w:rsidR="00B14F60" w:rsidRPr="00B14F60">
                    <w:rPr>
                      <w:rFonts w:ascii="Calibri" w:eastAsia="Calibri" w:hAnsi="Calibri" w:cs="Calibri"/>
                    </w:rPr>
                    <w:t>longée et monde marin plus particulièrement les requins.</w:t>
                  </w:r>
                </w:p>
                <w:p w:rsidR="00B14F60" w:rsidRPr="00B14F60" w:rsidRDefault="00AE7DC6" w:rsidP="00B14F60">
                  <w:pPr>
                    <w:pStyle w:val="Paragraphedeliste"/>
                    <w:numPr>
                      <w:ilvl w:val="0"/>
                      <w:numId w:val="41"/>
                    </w:numPr>
                    <w:spacing w:after="200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H</w:t>
                  </w:r>
                  <w:r w:rsidR="00B14F60" w:rsidRPr="00B14F60">
                    <w:rPr>
                      <w:rFonts w:ascii="Calibri" w:eastAsia="Calibri" w:hAnsi="Calibri" w:cs="Calibri"/>
                    </w:rPr>
                    <w:t>istoire et véhicules de la seconde guerre mondiale.</w:t>
                  </w:r>
                </w:p>
                <w:p w:rsidR="00B76529" w:rsidRPr="00016335" w:rsidRDefault="00B76529" w:rsidP="00016335">
                  <w:pPr>
                    <w:spacing w:after="200"/>
                    <w:rPr>
                      <w:rFonts w:ascii="Calibri" w:eastAsia="Calibri" w:hAnsi="Calibri" w:cs="Calibri"/>
                      <w:u w:val="single"/>
                    </w:rPr>
                  </w:pPr>
                </w:p>
                <w:p w:rsidR="00533C46" w:rsidRPr="00BE5C04" w:rsidRDefault="00533C46" w:rsidP="00016335">
                  <w:pPr>
                    <w:rPr>
                      <w:rFonts w:ascii="Corbel" w:hAnsi="Corbel"/>
                      <w:b/>
                      <w:color w:val="7F7F7F" w:themeColor="text1" w:themeTint="80"/>
                    </w:rPr>
                  </w:pPr>
                </w:p>
              </w:txbxContent>
            </v:textbox>
          </v:shape>
        </w:pict>
      </w:r>
      <w:r w:rsidR="00D24AE2">
        <w:rPr>
          <w:noProof/>
        </w:rPr>
        <w:pict>
          <v:group id="Groupe 5" o:spid="_x0000_s2071" style="position:absolute;margin-left:67.65pt;margin-top:609.1pt;width:215.6pt;height:20.7pt;z-index:251716608;mso-position-horizontal-relative:text;mso-position-vertical-relative:text;mso-height-relative:margin" coordorigin="63,-4010" coordsize="27381,2641" wrapcoords="-75 0 -75 20829 21600 20829 21600 0 -75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">
            <v:shape id="Zone de texte 73" o:spid="_x0000_s2073" type="#_x0000_t202" style="position:absolute;left:63;top:-4010;width:27381;height:264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" fillcolor="#4bacc6 [3208]" stroked="f">
              <v:textbox>
                <w:txbxContent>
                  <w:p w:rsidR="00533C46" w:rsidRPr="00DC5877" w:rsidRDefault="00533C46" w:rsidP="00BC5ADF">
                    <w:pPr>
                      <w:pStyle w:val="Textedebulles"/>
                      <w:spacing w:after="113"/>
                      <w:jc w:val="center"/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</w:pPr>
                    <w:r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  <w:t>Centres d’intérêt</w:t>
                    </w:r>
                  </w:p>
                  <w:p w:rsidR="00533C46" w:rsidRPr="00BC5ADF" w:rsidRDefault="00533C46">
                    <w:pPr>
                      <w:rPr>
                        <w:rFonts w:ascii="Verdana" w:hAnsi="Verdana"/>
                        <w:color w:val="FFFFFF" w:themeColor="background1"/>
                        <w:szCs w:val="20"/>
                      </w:rPr>
                    </w:pPr>
                  </w:p>
                </w:txbxContent>
              </v:textbox>
            </v:shape>
            <v:shape id="Image 5" o:spid="_x0000_s2072" type="#_x0000_t75" style="position:absolute;left:24638;top:-3493;width:1994;height:14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">
              <v:imagedata r:id="rId22" o:title=""/>
            </v:shape>
            <w10:wrap type="through"/>
          </v:group>
        </w:pict>
      </w:r>
      <w:r w:rsidR="00D24AE2">
        <w:rPr>
          <w:noProof/>
        </w:rPr>
        <w:pict>
          <v:group id="Groupe 2" o:spid="_x0000_s2063" style="position:absolute;margin-left:68.1pt;margin-top:485.1pt;width:215.6pt;height:20.7pt;z-index:-251584512;mso-position-horizontal-relative:text;mso-position-vertical-relative:text;mso-height-relative:margin" coordorigin=",-7872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">
            <v:shape id="Zone de texte 65" o:spid="_x0000_s2065" type="#_x0000_t202" style="position:absolute;top:-7872;width:27381;height:26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" fillcolor="#4f81bd [3204]" stroked="f">
              <v:textbox>
                <w:txbxContent>
                  <w:p w:rsidR="002B1A6B" w:rsidRPr="00DC5877" w:rsidRDefault="002B1A6B" w:rsidP="002B1A6B">
                    <w:pPr>
                      <w:pStyle w:val="Textedebulles"/>
                      <w:spacing w:after="113"/>
                      <w:jc w:val="center"/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</w:pPr>
                    <w:r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  <w:t>Formation</w:t>
                    </w:r>
                  </w:p>
                  <w:p w:rsidR="002B1A6B" w:rsidRPr="00BC5ADF" w:rsidRDefault="002B1A6B" w:rsidP="002B1A6B">
                    <w:pPr>
                      <w:rPr>
                        <w:rFonts w:ascii="Verdana" w:hAnsi="Verdana"/>
                        <w:color w:val="FFFFFF" w:themeColor="background1"/>
                        <w:szCs w:val="20"/>
                      </w:rPr>
                    </w:pPr>
                  </w:p>
                </w:txbxContent>
              </v:textbox>
            </v:shape>
            <v:shape id="Image 3" o:spid="_x0000_s2064" type="#_x0000_t75" style="position:absolute;left:24513;top:-7351;width:2229;height:14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">
              <v:imagedata r:id="rId23" o:title=""/>
            </v:shape>
          </v:group>
        </w:pict>
      </w:r>
      <w:r w:rsidR="00D24AE2">
        <w:rPr>
          <w:noProof/>
        </w:rPr>
        <w:pict>
          <v:group id="Groupe 4" o:spid="_x0000_s2079" style="position:absolute;margin-left:65.8pt;margin-top:71.95pt;width:215.6pt;height:21.65pt;z-index:251655680;mso-position-horizontal-relative:text;mso-position-vertical-relative:text;mso-height-relative:margin" coordorigin="-166,-1876" coordsize="27381,2900" wrapcoords="19794 0 -75 1440 -75 20880 21600 20880 21600 2160 21525 1440 20998 0 19794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">
            <v:shape id="Zone de texte 69" o:spid="_x0000_s2081" type="#_x0000_t202" style="position:absolute;left:-166;top:-1617;width:27380;height:264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" fillcolor="#4f81bd [3204]" stroked="f">
              <v:textbox>
                <w:txbxContent>
                  <w:p w:rsidR="00533C46" w:rsidRPr="00DC5877" w:rsidRDefault="00533C46" w:rsidP="00BC5ADF">
                    <w:pPr>
                      <w:pStyle w:val="Textedebulles"/>
                      <w:spacing w:after="113"/>
                      <w:jc w:val="center"/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</w:pPr>
                    <w:r>
                      <w:rPr>
                        <w:rFonts w:ascii="Corbel" w:hAnsi="Corbel" w:cs="SegoePro-Light"/>
                        <w:b/>
                        <w:color w:val="FFFFFF" w:themeColor="background1"/>
                        <w:sz w:val="24"/>
                        <w:szCs w:val="30"/>
                      </w:rPr>
                      <w:t>Compétences</w:t>
                    </w:r>
                  </w:p>
                  <w:p w:rsidR="00533C46" w:rsidRPr="00BC5ADF" w:rsidRDefault="00533C46">
                    <w:pPr>
                      <w:rPr>
                        <w:rFonts w:ascii="Verdana" w:hAnsi="Verdana"/>
                        <w:color w:val="FFFFFF" w:themeColor="background1"/>
                        <w:szCs w:val="20"/>
                      </w:rPr>
                    </w:pPr>
                  </w:p>
                </w:txbxContent>
              </v:textbox>
            </v:shape>
            <v:shape id="Image 4" o:spid="_x0000_s2080" type="#_x0000_t75" style="position:absolute;left:25098;top:-1876;width:1295;height:20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">
              <v:imagedata r:id="rId24" o:title=""/>
            </v:shape>
            <w10:wrap type="through"/>
          </v:group>
        </w:pict>
      </w:r>
      <w:r w:rsidR="00D24AE2">
        <w:rPr>
          <w:noProof/>
        </w:rPr>
        <w:pict>
          <v:line id="Connecteur droit 90" o:spid="_x0000_s2061" style="position:absolute;z-index:251679232;visibility:visible;mso-position-horizontal-relative:text;mso-position-vertical-relative:text;mso-height-relative:margin" from="67.8pt,11.3pt" to="67.8pt,7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" strokecolor="white [3212]" strokeweight="6pt">
            <v:stroke dashstyle="1 1" endcap="round"/>
          </v:line>
        </w:pict>
      </w:r>
      <w:r w:rsidR="00D24AE2">
        <w:rPr>
          <w:noProof/>
        </w:rPr>
        <w:pict>
          <v:shape id="Zone de texte 14" o:spid="_x0000_s2060" type="#_x0000_t202" style="position:absolute;margin-left:68.1pt;margin-top:10.2pt;width:455.95pt;height:63.55pt;z-index:251635200;visibility:visible;mso-position-horizontal-relative:text;mso-position-vertical-relative:text;mso-width-relative:margin;mso-height-relative:margin;v-text-anchor:middle" wrapcoords="-36 0 -36 21346 21600 21346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" fillcolor="#4bacc6 [3208]" stroked="f">
            <v:textbox inset="7mm,,,0">
              <w:txbxContent>
                <w:p w:rsidR="00533C46" w:rsidRPr="00A45EEF" w:rsidRDefault="00A45EEF" w:rsidP="0075570E">
                  <w:pPr>
                    <w:pStyle w:val="Textedebulles"/>
                    <w:spacing w:after="113"/>
                    <w:rPr>
                      <w:rFonts w:ascii="Corbel" w:hAnsi="Corbel" w:cs="SegoePro-Light"/>
                      <w:b/>
                      <w:color w:val="FFFFFF" w:themeColor="background1"/>
                      <w:sz w:val="42"/>
                      <w:szCs w:val="42"/>
                    </w:rPr>
                  </w:pPr>
                  <w:r w:rsidRPr="00A45EEF">
                    <w:rPr>
                      <w:rFonts w:ascii="Corbel" w:hAnsi="Corbel" w:cs="SegoePro-Light"/>
                      <w:b/>
                      <w:color w:val="FFFFFF" w:themeColor="background1"/>
                      <w:sz w:val="42"/>
                      <w:szCs w:val="42"/>
                    </w:rPr>
                    <w:t xml:space="preserve">recherche </w:t>
                  </w:r>
                  <w:r w:rsidR="007A56F2">
                    <w:rPr>
                      <w:rFonts w:ascii="Corbel" w:hAnsi="Corbel" w:cs="SegoePro-Light"/>
                      <w:b/>
                      <w:color w:val="FFFFFF" w:themeColor="background1"/>
                      <w:sz w:val="42"/>
                      <w:szCs w:val="42"/>
                    </w:rPr>
                    <w:t>d’alternance</w:t>
                  </w:r>
                  <w:r w:rsidR="00801BAC">
                    <w:rPr>
                      <w:rFonts w:ascii="Corbel" w:hAnsi="Corbel" w:cs="SegoePro-Light"/>
                      <w:b/>
                      <w:color w:val="FFFFFF" w:themeColor="background1"/>
                      <w:sz w:val="42"/>
                      <w:szCs w:val="42"/>
                    </w:rPr>
                    <w:t xml:space="preserve"> en développement</w:t>
                  </w:r>
                </w:p>
              </w:txbxContent>
            </v:textbox>
            <w10:wrap type="through"/>
          </v:shape>
        </w:pict>
      </w:r>
      <w:r w:rsidR="00D24AE2">
        <w:rPr>
          <w:noProof/>
        </w:rPr>
        <w:pict>
          <v:rect id="Rectangle 91" o:spid="_x0000_s2059" style="position:absolute;margin-left:-70.85pt;margin-top:9.95pt;width:139.2pt;height:747.95pt;z-index:-2516331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" fillcolor="#4f81bd [3204]" stroked="f"/>
        </w:pict>
      </w:r>
      <w:r w:rsidR="00D24AE2">
        <w:rPr>
          <w:noProof/>
        </w:rPr>
        <w:pict>
          <v:group id="Grouper 92" o:spid="_x0000_s2055" style="position:absolute;margin-left:455.8pt;margin-top:8.9pt;width:67.35pt;height:65.8pt;z-index:251646464;mso-position-horizontal-relative:text;mso-position-vertical-relative:text" coordsize="8553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">
            <v:line id="Connecteur droit 60" o:spid="_x0000_s2058" style="position:absolute;flip:y;visibility:visible" from="0,0" to="8451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" strokecolor="white" strokeweight="1.25pt">
              <v:stroke dashstyle="1 1" endcap="round"/>
            </v:line>
            <v:line id="Connecteur droit 61" o:spid="_x0000_s2057" style="position:absolute;flip:y;visibility:visible" from="266,4248" to="8496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" strokecolor="white" strokeweight="1.25pt">
              <v:stroke dashstyle="1 1" endcap="round"/>
            </v:line>
            <v:line id="Connecteur droit 62" o:spid="_x0000_s2056" style="position:absolute;flip:y;visibility:visible" from="292,7131" to="8553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" strokecolor="white" strokeweight="1.25pt">
              <v:stroke dashstyle="1 1" endcap="round"/>
            </v:line>
          </v:group>
        </w:pict>
      </w:r>
      <w:r w:rsidR="00D24AE2">
        <w:rPr>
          <w:noProof/>
        </w:rPr>
        <w:pict>
          <v:group id="Grouper 89" o:spid="_x0000_s2050" style="position:absolute;margin-left:-71.6pt;margin-top:474.9pt;width:141.55pt;height:279.85pt;z-index:251728896;mso-position-horizontal-relative:text;mso-position-vertical-relative:text" coordsize="17978,3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">
            <v:line id="Connecteur droit 85" o:spid="_x0000_s2054" style="position:absolute;flip:x y;visibility:visible" from="0,0" to="17978,3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" strokecolor="white" strokeweight="1.25pt">
              <v:stroke dashstyle="1 1" endcap="round"/>
            </v:line>
            <v:line id="Connecteur droit 86" o:spid="_x0000_s2053" style="position:absolute;flip:x y;visibility:visible" from="95,12452" to="17845,30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" strokecolor="white" strokeweight="1.25pt">
              <v:stroke dashstyle="1 1" endcap="round"/>
            </v:line>
            <v:line id="Connecteur droit 87" o:spid="_x0000_s2052" style="position:absolute;flip:x y;visibility:visible" from="50,25317" to="17488,30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" strokecolor="white" strokeweight="1.25pt">
              <v:stroke dashstyle="1 1" endcap="round"/>
            </v:line>
            <v:line id="Connecteur droit 88" o:spid="_x0000_s2051" style="position:absolute;flip:x y;visibility:visible" from="190,21507" to="17038,3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" strokecolor="white" strokeweight="1.25pt">
              <v:stroke dashstyle="1 1" endcap="round"/>
            </v:line>
          </v:group>
        </w:pict>
      </w:r>
      <w:r w:rsidR="00945931" w:rsidRPr="00945931">
        <w:t xml:space="preserve">  </w:t>
      </w:r>
    </w:p>
    <w:sectPr w:rsidR="00AF7C19" w:rsidSect="00F93E26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7FBB" w:rsidRDefault="00A77FBB" w:rsidP="00B51FFB">
      <w:r>
        <w:separator/>
      </w:r>
    </w:p>
  </w:endnote>
  <w:endnote w:type="continuationSeparator" w:id="0">
    <w:p w:rsidR="00A77FBB" w:rsidRDefault="00A77FBB" w:rsidP="00B51F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7FBB" w:rsidRDefault="00A77FBB" w:rsidP="00B51FFB">
      <w:r>
        <w:separator/>
      </w:r>
    </w:p>
  </w:footnote>
  <w:footnote w:type="continuationSeparator" w:id="0">
    <w:p w:rsidR="00A77FBB" w:rsidRDefault="00A77FBB" w:rsidP="00B51FF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A5E" w:rsidRDefault="00773A5E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DC1AED"/>
    <w:multiLevelType w:val="hybridMultilevel"/>
    <w:tmpl w:val="4B209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8D00CB"/>
    <w:multiLevelType w:val="multilevel"/>
    <w:tmpl w:val="43E2BB5C"/>
    <w:lvl w:ilvl="0">
      <w:start w:val="1"/>
      <w:numFmt w:val="bullet"/>
      <w:lvlText w:val=""/>
      <w:lvlJc w:val="left"/>
      <w:pPr>
        <w:ind w:left="1567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cs="Symbol"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11514B"/>
        <w:position w:val="0"/>
        <w:sz w:val="24"/>
        <w:szCs w:val="24"/>
        <w:vertAlign w:val="baseli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565026"/>
    <w:multiLevelType w:val="hybridMultilevel"/>
    <w:tmpl w:val="E1FC0FB8"/>
    <w:lvl w:ilvl="0" w:tplc="46323D16">
      <w:start w:val="2017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3"/>
  </w:num>
  <w:num w:numId="3">
    <w:abstractNumId w:val="22"/>
  </w:num>
  <w:num w:numId="4">
    <w:abstractNumId w:val="9"/>
  </w:num>
  <w:num w:numId="5">
    <w:abstractNumId w:val="20"/>
  </w:num>
  <w:num w:numId="6">
    <w:abstractNumId w:val="2"/>
  </w:num>
  <w:num w:numId="7">
    <w:abstractNumId w:val="6"/>
  </w:num>
  <w:num w:numId="8">
    <w:abstractNumId w:val="17"/>
  </w:num>
  <w:num w:numId="9">
    <w:abstractNumId w:val="23"/>
  </w:num>
  <w:num w:numId="10">
    <w:abstractNumId w:val="30"/>
  </w:num>
  <w:num w:numId="11">
    <w:abstractNumId w:val="33"/>
  </w:num>
  <w:num w:numId="12">
    <w:abstractNumId w:val="31"/>
  </w:num>
  <w:num w:numId="13">
    <w:abstractNumId w:val="37"/>
  </w:num>
  <w:num w:numId="14">
    <w:abstractNumId w:val="41"/>
  </w:num>
  <w:num w:numId="15">
    <w:abstractNumId w:val="16"/>
  </w:num>
  <w:num w:numId="16">
    <w:abstractNumId w:val="13"/>
  </w:num>
  <w:num w:numId="17">
    <w:abstractNumId w:val="1"/>
  </w:num>
  <w:num w:numId="18">
    <w:abstractNumId w:val="7"/>
  </w:num>
  <w:num w:numId="19">
    <w:abstractNumId w:val="35"/>
  </w:num>
  <w:num w:numId="20">
    <w:abstractNumId w:val="24"/>
  </w:num>
  <w:num w:numId="21">
    <w:abstractNumId w:val="27"/>
  </w:num>
  <w:num w:numId="22">
    <w:abstractNumId w:val="19"/>
  </w:num>
  <w:num w:numId="23">
    <w:abstractNumId w:val="32"/>
  </w:num>
  <w:num w:numId="24">
    <w:abstractNumId w:val="5"/>
  </w:num>
  <w:num w:numId="25">
    <w:abstractNumId w:val="4"/>
  </w:num>
  <w:num w:numId="26">
    <w:abstractNumId w:val="21"/>
  </w:num>
  <w:num w:numId="27">
    <w:abstractNumId w:val="25"/>
  </w:num>
  <w:num w:numId="28">
    <w:abstractNumId w:val="0"/>
  </w:num>
  <w:num w:numId="29">
    <w:abstractNumId w:val="29"/>
  </w:num>
  <w:num w:numId="30">
    <w:abstractNumId w:val="11"/>
  </w:num>
  <w:num w:numId="31">
    <w:abstractNumId w:val="15"/>
  </w:num>
  <w:num w:numId="32">
    <w:abstractNumId w:val="18"/>
  </w:num>
  <w:num w:numId="33">
    <w:abstractNumId w:val="36"/>
  </w:num>
  <w:num w:numId="34">
    <w:abstractNumId w:val="8"/>
  </w:num>
  <w:num w:numId="35">
    <w:abstractNumId w:val="38"/>
  </w:num>
  <w:num w:numId="36">
    <w:abstractNumId w:val="28"/>
  </w:num>
  <w:num w:numId="37">
    <w:abstractNumId w:val="12"/>
  </w:num>
  <w:num w:numId="38">
    <w:abstractNumId w:val="40"/>
  </w:num>
  <w:num w:numId="39">
    <w:abstractNumId w:val="14"/>
  </w:num>
  <w:num w:numId="40">
    <w:abstractNumId w:val="34"/>
  </w:num>
  <w:num w:numId="41">
    <w:abstractNumId w:val="10"/>
  </w:num>
  <w:num w:numId="4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131078" w:nlCheck="1" w:checkStyle="1"/>
  <w:activeWritingStyle w:appName="MSWord" w:lang="en-US" w:vendorID="64" w:dllVersion="131078" w:nlCheck="1" w:checkStyle="1"/>
  <w:attachedTemplate r:id="rId1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A41E7"/>
    <w:rsid w:val="00012AE4"/>
    <w:rsid w:val="00016335"/>
    <w:rsid w:val="00036E2F"/>
    <w:rsid w:val="0004143D"/>
    <w:rsid w:val="00082297"/>
    <w:rsid w:val="00096E55"/>
    <w:rsid w:val="000C262D"/>
    <w:rsid w:val="000D3305"/>
    <w:rsid w:val="000D62E3"/>
    <w:rsid w:val="000E5A1F"/>
    <w:rsid w:val="000F25E0"/>
    <w:rsid w:val="00106D85"/>
    <w:rsid w:val="00132D99"/>
    <w:rsid w:val="001379D2"/>
    <w:rsid w:val="00143D38"/>
    <w:rsid w:val="00185FDE"/>
    <w:rsid w:val="001B01AB"/>
    <w:rsid w:val="001B26B7"/>
    <w:rsid w:val="001B55A0"/>
    <w:rsid w:val="001F7E4E"/>
    <w:rsid w:val="00215FE6"/>
    <w:rsid w:val="00225E98"/>
    <w:rsid w:val="002303A4"/>
    <w:rsid w:val="002319E2"/>
    <w:rsid w:val="00234014"/>
    <w:rsid w:val="00260D98"/>
    <w:rsid w:val="00283D99"/>
    <w:rsid w:val="002B1A6B"/>
    <w:rsid w:val="002B1C34"/>
    <w:rsid w:val="003456C9"/>
    <w:rsid w:val="00356771"/>
    <w:rsid w:val="003615FE"/>
    <w:rsid w:val="00380ED0"/>
    <w:rsid w:val="003A3081"/>
    <w:rsid w:val="003C44BB"/>
    <w:rsid w:val="003D445D"/>
    <w:rsid w:val="003F6225"/>
    <w:rsid w:val="004074FA"/>
    <w:rsid w:val="0041781F"/>
    <w:rsid w:val="004228E2"/>
    <w:rsid w:val="00427934"/>
    <w:rsid w:val="0043288E"/>
    <w:rsid w:val="0043751E"/>
    <w:rsid w:val="00446CB6"/>
    <w:rsid w:val="00451D03"/>
    <w:rsid w:val="00452D2E"/>
    <w:rsid w:val="0045656D"/>
    <w:rsid w:val="00465298"/>
    <w:rsid w:val="00490F22"/>
    <w:rsid w:val="004A69A8"/>
    <w:rsid w:val="004B60AA"/>
    <w:rsid w:val="00504D6D"/>
    <w:rsid w:val="00532F45"/>
    <w:rsid w:val="00533C46"/>
    <w:rsid w:val="00541582"/>
    <w:rsid w:val="00576ED7"/>
    <w:rsid w:val="005938AF"/>
    <w:rsid w:val="005A3521"/>
    <w:rsid w:val="005C4D69"/>
    <w:rsid w:val="005E551E"/>
    <w:rsid w:val="005F7F94"/>
    <w:rsid w:val="00621474"/>
    <w:rsid w:val="00621CCE"/>
    <w:rsid w:val="00652C2C"/>
    <w:rsid w:val="00673DC9"/>
    <w:rsid w:val="00676C63"/>
    <w:rsid w:val="006A2D3F"/>
    <w:rsid w:val="006A41E7"/>
    <w:rsid w:val="006A5344"/>
    <w:rsid w:val="00706253"/>
    <w:rsid w:val="007337BD"/>
    <w:rsid w:val="0075570E"/>
    <w:rsid w:val="00773A5E"/>
    <w:rsid w:val="00791F2D"/>
    <w:rsid w:val="0079617E"/>
    <w:rsid w:val="007A56F2"/>
    <w:rsid w:val="007D3EB3"/>
    <w:rsid w:val="007E5652"/>
    <w:rsid w:val="007E72A8"/>
    <w:rsid w:val="00801BAC"/>
    <w:rsid w:val="008131F3"/>
    <w:rsid w:val="00832697"/>
    <w:rsid w:val="008337F7"/>
    <w:rsid w:val="008424FA"/>
    <w:rsid w:val="00843ABD"/>
    <w:rsid w:val="008548D1"/>
    <w:rsid w:val="00857B4E"/>
    <w:rsid w:val="008D4D94"/>
    <w:rsid w:val="008E5FB8"/>
    <w:rsid w:val="00912143"/>
    <w:rsid w:val="00913230"/>
    <w:rsid w:val="009313CD"/>
    <w:rsid w:val="00945931"/>
    <w:rsid w:val="00965A19"/>
    <w:rsid w:val="00966B5F"/>
    <w:rsid w:val="00982A6A"/>
    <w:rsid w:val="00993A09"/>
    <w:rsid w:val="009F4587"/>
    <w:rsid w:val="00A219C4"/>
    <w:rsid w:val="00A314B4"/>
    <w:rsid w:val="00A45C33"/>
    <w:rsid w:val="00A45EEF"/>
    <w:rsid w:val="00A52DCA"/>
    <w:rsid w:val="00A75B4D"/>
    <w:rsid w:val="00A77FBB"/>
    <w:rsid w:val="00A94B80"/>
    <w:rsid w:val="00A97B8A"/>
    <w:rsid w:val="00AA5ABB"/>
    <w:rsid w:val="00AA6C16"/>
    <w:rsid w:val="00AB3A82"/>
    <w:rsid w:val="00AD3087"/>
    <w:rsid w:val="00AD73BE"/>
    <w:rsid w:val="00AE7DC6"/>
    <w:rsid w:val="00AF5311"/>
    <w:rsid w:val="00AF5B73"/>
    <w:rsid w:val="00AF7C19"/>
    <w:rsid w:val="00B02100"/>
    <w:rsid w:val="00B14F60"/>
    <w:rsid w:val="00B15E58"/>
    <w:rsid w:val="00B47022"/>
    <w:rsid w:val="00B51FFB"/>
    <w:rsid w:val="00B758CF"/>
    <w:rsid w:val="00B75E92"/>
    <w:rsid w:val="00B76529"/>
    <w:rsid w:val="00B943EE"/>
    <w:rsid w:val="00BC5ADF"/>
    <w:rsid w:val="00BC5E81"/>
    <w:rsid w:val="00BE5C04"/>
    <w:rsid w:val="00C24A1D"/>
    <w:rsid w:val="00C35EEA"/>
    <w:rsid w:val="00C444D8"/>
    <w:rsid w:val="00C52DFE"/>
    <w:rsid w:val="00CA5C04"/>
    <w:rsid w:val="00CB54AA"/>
    <w:rsid w:val="00CD078E"/>
    <w:rsid w:val="00CE06E8"/>
    <w:rsid w:val="00D0616D"/>
    <w:rsid w:val="00D24AE2"/>
    <w:rsid w:val="00D326EE"/>
    <w:rsid w:val="00D35779"/>
    <w:rsid w:val="00D36F70"/>
    <w:rsid w:val="00D81FB1"/>
    <w:rsid w:val="00D8598A"/>
    <w:rsid w:val="00D873DD"/>
    <w:rsid w:val="00D87C12"/>
    <w:rsid w:val="00D9173C"/>
    <w:rsid w:val="00DB1E38"/>
    <w:rsid w:val="00DB62B2"/>
    <w:rsid w:val="00DC5877"/>
    <w:rsid w:val="00DE0397"/>
    <w:rsid w:val="00E13706"/>
    <w:rsid w:val="00E15BA2"/>
    <w:rsid w:val="00E27B5B"/>
    <w:rsid w:val="00E470EA"/>
    <w:rsid w:val="00E76932"/>
    <w:rsid w:val="00EB37EE"/>
    <w:rsid w:val="00ED3103"/>
    <w:rsid w:val="00F02F81"/>
    <w:rsid w:val="00F270DF"/>
    <w:rsid w:val="00F50DAA"/>
    <w:rsid w:val="00F51988"/>
    <w:rsid w:val="00F52B97"/>
    <w:rsid w:val="00F93E26"/>
    <w:rsid w:val="00FA2C96"/>
    <w:rsid w:val="00FA30E3"/>
    <w:rsid w:val="00FC5D71"/>
    <w:rsid w:val="00FD17BF"/>
    <w:rsid w:val="00FF14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29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qFormat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qFormat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  <w:style w:type="paragraph" w:styleId="Paragraphedeliste">
    <w:name w:val="List Paragraph"/>
    <w:basedOn w:val="Normal"/>
    <w:uiPriority w:val="34"/>
    <w:qFormat/>
    <w:rsid w:val="00673DC9"/>
    <w:pPr>
      <w:ind w:left="720"/>
      <w:contextualSpacing/>
    </w:pPr>
  </w:style>
  <w:style w:type="paragraph" w:customStyle="1" w:styleId="Contenudecadre">
    <w:name w:val="Contenu de cadre"/>
    <w:basedOn w:val="Normal"/>
    <w:qFormat/>
    <w:rsid w:val="00FF1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github.com/luca32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s://gitlab.com/lulu32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&#233;m&#233;\AppData\Roaming\Microsoft\Templates\CV%20moderne%20color&#233;%20(design%20vertical)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2C2898-328E-4A93-978A-4E6A4B21C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moderne coloré (design vertical)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moderne coloré (design vertical)</vt:lpstr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2020-10-14T12:15:00Z</dcterms:created>
  <dcterms:modified xsi:type="dcterms:W3CDTF">2022-04-06T11:39:00Z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